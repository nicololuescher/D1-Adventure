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49709646" w:rsidR="00343630" w:rsidRDefault="00E56B30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D1-Adventure</w:t>
      </w:r>
    </w:p>
    <w:p w14:paraId="3ADEA425" w14:textId="4E40EDE4" w:rsidR="00FD79EC" w:rsidRDefault="00E56B30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Adventure am Berg ohne Wartezeiten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4F33C399" w:rsidR="00E8369F" w:rsidRDefault="00A96B44" w:rsidP="00E8369F">
      <w:pPr>
        <w:pStyle w:val="Listenabsatz"/>
        <w:numPr>
          <w:ilvl w:val="0"/>
          <w:numId w:val="27"/>
        </w:numPr>
      </w:pPr>
      <w:r w:rsidRPr="00A96B44">
        <w:t>https://github.com/nicololuescher/flypast</w:t>
      </w: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25451125" w:rsidR="00E8369F" w:rsidRPr="002E6DC8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E6DC8">
        <w:rPr>
          <w:i/>
          <w:iCs/>
        </w:rPr>
        <w:t>Worauf habt ihr euch fokussiert?</w:t>
      </w:r>
    </w:p>
    <w:p w14:paraId="65AF8162" w14:textId="3D617CE2" w:rsidR="008E4D34" w:rsidRDefault="008E4D34" w:rsidP="008E4D34">
      <w:pPr>
        <w:pStyle w:val="Listenabsatz"/>
        <w:numPr>
          <w:ilvl w:val="1"/>
          <w:numId w:val="27"/>
        </w:numPr>
      </w:pPr>
      <w:r>
        <w:t>Usability und User Experience</w:t>
      </w:r>
    </w:p>
    <w:p w14:paraId="464896CB" w14:textId="5FD775C1" w:rsidR="0001394B" w:rsidRDefault="008E4D34" w:rsidP="0001394B">
      <w:pPr>
        <w:pStyle w:val="Listenabsatz"/>
        <w:numPr>
          <w:ilvl w:val="2"/>
          <w:numId w:val="27"/>
        </w:numPr>
      </w:pPr>
      <w:r>
        <w:t xml:space="preserve">Online </w:t>
      </w:r>
      <w:r w:rsidR="00BB2BC5">
        <w:t xml:space="preserve">und </w:t>
      </w:r>
      <w:r>
        <w:t>vor Ort soll es möglich sein einen Slot zu buchen</w:t>
      </w:r>
    </w:p>
    <w:p w14:paraId="67CD655F" w14:textId="5BADC179" w:rsidR="0001394B" w:rsidRDefault="0001394B" w:rsidP="0001394B">
      <w:pPr>
        <w:pStyle w:val="Listenabsatz"/>
        <w:numPr>
          <w:ilvl w:val="2"/>
          <w:numId w:val="27"/>
        </w:numPr>
      </w:pPr>
      <w:r>
        <w:t>Login per Ticketnummer</w:t>
      </w:r>
    </w:p>
    <w:p w14:paraId="49E8E351" w14:textId="18911ABE" w:rsidR="00BB2BC5" w:rsidRDefault="00BB2BC5" w:rsidP="00D84D2F">
      <w:pPr>
        <w:pStyle w:val="Listenabsatz"/>
        <w:numPr>
          <w:ilvl w:val="2"/>
          <w:numId w:val="27"/>
        </w:numPr>
      </w:pPr>
      <w:r>
        <w:t>An die bestehende Jungfraubahn Homepage angelehntes Design</w:t>
      </w:r>
    </w:p>
    <w:p w14:paraId="2AD0EA18" w14:textId="03A97474" w:rsidR="00EF633C" w:rsidRDefault="00CA00C7" w:rsidP="00EF633C">
      <w:pPr>
        <w:pStyle w:val="Listenabsatz"/>
        <w:numPr>
          <w:ilvl w:val="1"/>
          <w:numId w:val="27"/>
        </w:numPr>
      </w:pPr>
      <w:proofErr w:type="spellStart"/>
      <w:r>
        <w:t>Extensibility</w:t>
      </w:r>
      <w:proofErr w:type="spellEnd"/>
    </w:p>
    <w:p w14:paraId="16E5326D" w14:textId="6A7F0B00" w:rsidR="00CA00C7" w:rsidRDefault="00CA00C7" w:rsidP="00CA00C7">
      <w:pPr>
        <w:pStyle w:val="Listenabsatz"/>
        <w:numPr>
          <w:ilvl w:val="2"/>
          <w:numId w:val="27"/>
        </w:numPr>
      </w:pPr>
      <w:r>
        <w:t>Änderungen und Erweiterungen können problemlos implementiert werden</w:t>
      </w:r>
    </w:p>
    <w:p w14:paraId="744BA720" w14:textId="3D96D62C" w:rsidR="00E8369F" w:rsidRPr="002E6DC8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E6DC8">
        <w:rPr>
          <w:i/>
          <w:iCs/>
        </w:rPr>
        <w:t>Welche technischen Grundsatzentscheide habt ihr gefällt?</w:t>
      </w:r>
    </w:p>
    <w:p w14:paraId="5EA33B83" w14:textId="18EBB896" w:rsidR="000E6902" w:rsidRDefault="000E6902" w:rsidP="000E6902">
      <w:pPr>
        <w:pStyle w:val="Listenabsatz"/>
        <w:numPr>
          <w:ilvl w:val="1"/>
          <w:numId w:val="27"/>
        </w:numPr>
      </w:pPr>
      <w:r>
        <w:t xml:space="preserve">Einfach </w:t>
      </w:r>
      <w:r w:rsidR="002E6DC8">
        <w:t>erweiterbar</w:t>
      </w:r>
      <w:r>
        <w:t xml:space="preserve"> und </w:t>
      </w:r>
      <w:proofErr w:type="spellStart"/>
      <w:r w:rsidR="002E6DC8">
        <w:t>e</w:t>
      </w:r>
      <w:r>
        <w:t>inbindbar</w:t>
      </w:r>
      <w:proofErr w:type="spellEnd"/>
      <w:r>
        <w:t xml:space="preserve"> in die «realen» Shops der </w:t>
      </w:r>
      <w:proofErr w:type="spellStart"/>
      <w:r>
        <w:t>Jungfraubahnen</w:t>
      </w:r>
      <w:proofErr w:type="spellEnd"/>
    </w:p>
    <w:p w14:paraId="38832853" w14:textId="27E5392C" w:rsidR="002E6DC8" w:rsidRDefault="00BB2BC5" w:rsidP="000E6902">
      <w:pPr>
        <w:pStyle w:val="Listenabsatz"/>
        <w:numPr>
          <w:ilvl w:val="1"/>
          <w:numId w:val="27"/>
        </w:numPr>
      </w:pPr>
      <w:r>
        <w:t>Kunden brauchen nicht zwingend ein Smartphone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572E6F00" w14:textId="77777777" w:rsidR="00772559" w:rsidRPr="002E6DC8" w:rsidRDefault="00E8369F" w:rsidP="00772559">
      <w:pPr>
        <w:pStyle w:val="Listenabsatz"/>
        <w:numPr>
          <w:ilvl w:val="0"/>
          <w:numId w:val="27"/>
        </w:numPr>
        <w:rPr>
          <w:i/>
          <w:iCs/>
        </w:rPr>
      </w:pPr>
      <w:r w:rsidRPr="002E6DC8">
        <w:rPr>
          <w:i/>
          <w:iCs/>
        </w:rPr>
        <w:t>Welche Komponenten und Frameworks habt ihr verwendet?</w:t>
      </w:r>
    </w:p>
    <w:p w14:paraId="742A595F" w14:textId="0F916077" w:rsidR="002F5A4E" w:rsidRDefault="002F5A4E" w:rsidP="00772559">
      <w:pPr>
        <w:pStyle w:val="Listenabsatz"/>
        <w:numPr>
          <w:ilvl w:val="1"/>
          <w:numId w:val="27"/>
        </w:numPr>
      </w:pPr>
      <w:r>
        <w:t>Backend</w:t>
      </w:r>
    </w:p>
    <w:p w14:paraId="17B374B8" w14:textId="77777777" w:rsidR="002F5A4E" w:rsidRDefault="002F5A4E" w:rsidP="00772559">
      <w:pPr>
        <w:pStyle w:val="Listenabsatz"/>
        <w:numPr>
          <w:ilvl w:val="2"/>
          <w:numId w:val="27"/>
        </w:numPr>
      </w:pPr>
      <w:proofErr w:type="spellStart"/>
      <w:r>
        <w:t>GoLang</w:t>
      </w:r>
      <w:proofErr w:type="spellEnd"/>
      <w:r>
        <w:t xml:space="preserve"> REST API</w:t>
      </w:r>
    </w:p>
    <w:p w14:paraId="5A917D33" w14:textId="77777777" w:rsidR="002F5A4E" w:rsidRDefault="002F5A4E" w:rsidP="00772559">
      <w:pPr>
        <w:pStyle w:val="Listenabsatz"/>
        <w:numPr>
          <w:ilvl w:val="2"/>
          <w:numId w:val="27"/>
        </w:numPr>
      </w:pPr>
      <w:proofErr w:type="spellStart"/>
      <w:r>
        <w:t>Postgresql</w:t>
      </w:r>
      <w:proofErr w:type="spellEnd"/>
    </w:p>
    <w:p w14:paraId="1A7CFCE0" w14:textId="77777777" w:rsidR="002F5A4E" w:rsidRDefault="002F5A4E" w:rsidP="00772559">
      <w:pPr>
        <w:pStyle w:val="Listenabsatz"/>
        <w:numPr>
          <w:ilvl w:val="1"/>
          <w:numId w:val="27"/>
        </w:numPr>
      </w:pPr>
      <w:r>
        <w:t>Frontend</w:t>
      </w:r>
    </w:p>
    <w:p w14:paraId="47FDCDB4" w14:textId="77777777" w:rsidR="002F5A4E" w:rsidRDefault="002F5A4E" w:rsidP="00772559">
      <w:pPr>
        <w:pStyle w:val="Listenabsatz"/>
        <w:numPr>
          <w:ilvl w:val="2"/>
          <w:numId w:val="27"/>
        </w:numPr>
      </w:pPr>
      <w:r>
        <w:t>Angular</w:t>
      </w:r>
    </w:p>
    <w:p w14:paraId="6EC9524C" w14:textId="77777777" w:rsidR="002F5A4E" w:rsidRDefault="002F5A4E" w:rsidP="00772559">
      <w:pPr>
        <w:pStyle w:val="Listenabsatz"/>
        <w:numPr>
          <w:ilvl w:val="2"/>
          <w:numId w:val="27"/>
        </w:numPr>
      </w:pPr>
      <w:proofErr w:type="spellStart"/>
      <w:r>
        <w:t>TailwindCSS</w:t>
      </w:r>
      <w:proofErr w:type="spellEnd"/>
    </w:p>
    <w:p w14:paraId="19DB755A" w14:textId="77777777" w:rsidR="002F5A4E" w:rsidRDefault="002F5A4E" w:rsidP="002F5A4E">
      <w:pPr>
        <w:ind w:left="284" w:hanging="284"/>
      </w:pPr>
    </w:p>
    <w:p w14:paraId="277C56C3" w14:textId="5E53BC3A" w:rsidR="00E8369F" w:rsidRPr="002E6DC8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E6DC8">
        <w:rPr>
          <w:i/>
          <w:iCs/>
        </w:rPr>
        <w:t>Wozu und wie werden diese eingesetzt?</w:t>
      </w:r>
    </w:p>
    <w:p w14:paraId="4D68E080" w14:textId="687A8CF3" w:rsidR="002E6DC8" w:rsidRDefault="002E6DC8" w:rsidP="002E6DC8">
      <w:pPr>
        <w:pStyle w:val="Listenabsatz"/>
        <w:numPr>
          <w:ilvl w:val="1"/>
          <w:numId w:val="27"/>
        </w:numPr>
      </w:pPr>
      <w:r>
        <w:t>Das REST Backend wird verwendet, um die persistenten Daten des Queuing Systems zu verwalten und speichern</w:t>
      </w:r>
    </w:p>
    <w:p w14:paraId="407E4342" w14:textId="586477F8" w:rsidR="00E86ED5" w:rsidRDefault="00E86ED5" w:rsidP="002E6DC8">
      <w:pPr>
        <w:pStyle w:val="Listenabsatz"/>
        <w:numPr>
          <w:ilvl w:val="1"/>
          <w:numId w:val="27"/>
        </w:numPr>
      </w:pPr>
      <w:r>
        <w:t xml:space="preserve">Im Frontend kann der Kunde seine Ticketnummer eingeben und </w:t>
      </w:r>
      <w:proofErr w:type="spellStart"/>
      <w:r>
        <w:t>Timesl</w:t>
      </w:r>
      <w:r w:rsidR="00824A3A">
        <w:t>ots</w:t>
      </w:r>
      <w:proofErr w:type="spellEnd"/>
      <w:r>
        <w:t xml:space="preserve"> reservieren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633FB21B" w:rsidR="00E8369F" w:rsidRPr="00C64919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C64919">
        <w:rPr>
          <w:i/>
          <w:iCs/>
        </w:rPr>
        <w:t>Gibt es etwas Spezielles, was ihr zur Implementation erwähnen wollt?</w:t>
      </w:r>
    </w:p>
    <w:p w14:paraId="1DA08F47" w14:textId="0C07715E" w:rsidR="002E6DC8" w:rsidRDefault="002E6DC8" w:rsidP="002E6DC8">
      <w:pPr>
        <w:pStyle w:val="Listenabsatz"/>
        <w:numPr>
          <w:ilvl w:val="1"/>
          <w:numId w:val="27"/>
        </w:numPr>
      </w:pPr>
      <w:r>
        <w:t>Bei der Implementation wurden bereits offensichtlichere Edge Cases abgefangen und sie lässt Erweiterungen durch kommende oder bereits konzipierte Features zu.</w:t>
      </w:r>
    </w:p>
    <w:p w14:paraId="55F4D185" w14:textId="336CCC78" w:rsidR="00E8369F" w:rsidRPr="00C64919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C64919">
        <w:rPr>
          <w:i/>
          <w:iCs/>
        </w:rPr>
        <w:t>Was ist aus technischer Sicht besonders cool an eurer Lösung?</w:t>
      </w:r>
    </w:p>
    <w:p w14:paraId="5466999A" w14:textId="77777777" w:rsidR="0001394B" w:rsidRDefault="0001394B" w:rsidP="0001394B">
      <w:pPr>
        <w:pStyle w:val="Listenabsatz"/>
        <w:numPr>
          <w:ilvl w:val="1"/>
          <w:numId w:val="27"/>
        </w:numPr>
      </w:pPr>
      <w:r>
        <w:t xml:space="preserve">Kunden können selbstständig </w:t>
      </w:r>
      <w:proofErr w:type="spellStart"/>
      <w:r>
        <w:t>Timeslots</w:t>
      </w:r>
      <w:proofErr w:type="spellEnd"/>
      <w:r>
        <w:t xml:space="preserve"> für sich und andere reservieren ohne vorher ein Login zu erstellen</w:t>
      </w:r>
    </w:p>
    <w:p w14:paraId="6FECEF55" w14:textId="33E4247C" w:rsidR="00683B0D" w:rsidRDefault="00683B0D" w:rsidP="00683B0D">
      <w:pPr>
        <w:pStyle w:val="Listenabsatz"/>
        <w:numPr>
          <w:ilvl w:val="1"/>
          <w:numId w:val="27"/>
        </w:numPr>
      </w:pPr>
      <w:r>
        <w:t>Cloud-Ready, skaliert extrem gut, da containerisiert</w:t>
      </w:r>
      <w:r w:rsidR="007C2B09">
        <w:t xml:space="preserve"> und </w:t>
      </w:r>
      <w:proofErr w:type="spellStart"/>
      <w:r w:rsidR="007C2B09">
        <w:t>stateless</w:t>
      </w:r>
      <w:proofErr w:type="spellEnd"/>
    </w:p>
    <w:p w14:paraId="78410C45" w14:textId="6587EC64" w:rsidR="003725B1" w:rsidRDefault="003725B1" w:rsidP="00683B0D">
      <w:pPr>
        <w:pStyle w:val="Listenabsatz"/>
        <w:numPr>
          <w:ilvl w:val="1"/>
          <w:numId w:val="27"/>
        </w:numPr>
      </w:pPr>
      <w:r>
        <w:t xml:space="preserve">12 </w:t>
      </w:r>
      <w:proofErr w:type="spellStart"/>
      <w:r>
        <w:t>Factor</w:t>
      </w:r>
      <w:proofErr w:type="spellEnd"/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253AC065" w:rsidR="00E8369F" w:rsidRPr="006A0EE3" w:rsidRDefault="00E8369F" w:rsidP="003D40B2">
      <w:pPr>
        <w:pStyle w:val="Listenabsatz"/>
        <w:numPr>
          <w:ilvl w:val="0"/>
          <w:numId w:val="27"/>
        </w:numPr>
        <w:rPr>
          <w:i/>
          <w:iCs/>
        </w:rPr>
      </w:pPr>
      <w:r w:rsidRPr="006A0EE3">
        <w:rPr>
          <w:i/>
          <w:iCs/>
        </w:rPr>
        <w:t>Welche Abgrenzungen habt ihr bewusst vorgenommen und damit nicht implementiert? Weshalb?</w:t>
      </w:r>
    </w:p>
    <w:p w14:paraId="2351C357" w14:textId="53FCFC87" w:rsidR="00015021" w:rsidRDefault="0040690B" w:rsidP="00015021">
      <w:pPr>
        <w:pStyle w:val="Listenabsatz"/>
        <w:numPr>
          <w:ilvl w:val="1"/>
          <w:numId w:val="27"/>
        </w:numPr>
      </w:pPr>
      <w:r>
        <w:t>Buffering</w:t>
      </w:r>
      <w:r w:rsidR="00B01093">
        <w:t xml:space="preserve"> Slots</w:t>
      </w:r>
      <w:r w:rsidR="00015021">
        <w:t xml:space="preserve"> aus</w:t>
      </w:r>
      <w:r w:rsidR="00F76148">
        <w:t xml:space="preserve"> Zeit</w:t>
      </w:r>
      <w:r w:rsidR="00015021">
        <w:t>gründen</w:t>
      </w:r>
    </w:p>
    <w:p w14:paraId="231C0439" w14:textId="22150920" w:rsidR="00E86ED5" w:rsidRDefault="000467D8" w:rsidP="00015021">
      <w:pPr>
        <w:pStyle w:val="Listenabsatz"/>
        <w:numPr>
          <w:ilvl w:val="1"/>
          <w:numId w:val="27"/>
        </w:numPr>
      </w:pPr>
      <w:proofErr w:type="spellStart"/>
      <w:r>
        <w:t>Notification</w:t>
      </w:r>
      <w:r w:rsidR="006A0EE3">
        <w:t>s</w:t>
      </w:r>
      <w:proofErr w:type="spellEnd"/>
      <w:r w:rsidR="006A0EE3">
        <w:t xml:space="preserve"> via </w:t>
      </w:r>
      <w:r w:rsidR="002A75F1">
        <w:t>Email etc.</w:t>
      </w:r>
    </w:p>
    <w:sectPr w:rsidR="00E86ED5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ABDC9" w14:textId="77777777" w:rsidR="002E043A" w:rsidRDefault="002E043A">
      <w:r>
        <w:separator/>
      </w:r>
    </w:p>
  </w:endnote>
  <w:endnote w:type="continuationSeparator" w:id="0">
    <w:p w14:paraId="21C9A425" w14:textId="77777777" w:rsidR="002E043A" w:rsidRDefault="002E0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5B22CE0B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2022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413DE" w14:textId="77777777" w:rsidR="002E043A" w:rsidRDefault="002E043A">
      <w:r>
        <w:separator/>
      </w:r>
    </w:p>
  </w:footnote>
  <w:footnote w:type="continuationSeparator" w:id="0">
    <w:p w14:paraId="7E3034A3" w14:textId="77777777" w:rsidR="002E043A" w:rsidRDefault="002E04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394B"/>
    <w:rsid w:val="00015021"/>
    <w:rsid w:val="0001724E"/>
    <w:rsid w:val="00024E62"/>
    <w:rsid w:val="0003348B"/>
    <w:rsid w:val="0003679F"/>
    <w:rsid w:val="00037C3F"/>
    <w:rsid w:val="00040F20"/>
    <w:rsid w:val="00043572"/>
    <w:rsid w:val="00045159"/>
    <w:rsid w:val="000467D8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6902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A75F1"/>
    <w:rsid w:val="002B0878"/>
    <w:rsid w:val="002B4D0F"/>
    <w:rsid w:val="002C5872"/>
    <w:rsid w:val="002C667A"/>
    <w:rsid w:val="002D08BD"/>
    <w:rsid w:val="002D55D9"/>
    <w:rsid w:val="002D6218"/>
    <w:rsid w:val="002E043A"/>
    <w:rsid w:val="002E6DC8"/>
    <w:rsid w:val="002E77C1"/>
    <w:rsid w:val="002F1A6F"/>
    <w:rsid w:val="002F245D"/>
    <w:rsid w:val="002F3738"/>
    <w:rsid w:val="002F5A4E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25B1"/>
    <w:rsid w:val="00373AB5"/>
    <w:rsid w:val="00380846"/>
    <w:rsid w:val="003839C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0690B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0D"/>
    <w:rsid w:val="00683B3F"/>
    <w:rsid w:val="00686FC4"/>
    <w:rsid w:val="006953E9"/>
    <w:rsid w:val="006A0EE3"/>
    <w:rsid w:val="006A3468"/>
    <w:rsid w:val="006A6BB9"/>
    <w:rsid w:val="006B1656"/>
    <w:rsid w:val="006B3435"/>
    <w:rsid w:val="006C2B88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2559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2B09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4A3A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4D34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96B44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1093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2BC5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64919"/>
    <w:rsid w:val="00C7126E"/>
    <w:rsid w:val="00C71B69"/>
    <w:rsid w:val="00C86714"/>
    <w:rsid w:val="00C87A15"/>
    <w:rsid w:val="00C9591B"/>
    <w:rsid w:val="00C96858"/>
    <w:rsid w:val="00C977F8"/>
    <w:rsid w:val="00CA00C7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4D2F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62ED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56B30"/>
    <w:rsid w:val="00E64D4B"/>
    <w:rsid w:val="00E733BD"/>
    <w:rsid w:val="00E744F6"/>
    <w:rsid w:val="00E82F32"/>
    <w:rsid w:val="00E8369F"/>
    <w:rsid w:val="00E86B26"/>
    <w:rsid w:val="00E86ED5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EF633C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76148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6" ma:contentTypeDescription="Ein neues Dokument erstellen." ma:contentTypeScope="" ma:versionID="d09014d0141efc9ec658a3054e9e6e6a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8d7d9889e8dd2ceb89ce67fd4928fe1c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4.xml><?xml version="1.0" encoding="utf-8"?>
<ds:datastoreItem xmlns:ds="http://schemas.openxmlformats.org/officeDocument/2006/customXml" ds:itemID="{3B40B4E2-DA54-4B4E-A3C6-F8BB85D02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258</Words>
  <Characters>1473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1728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Aemmer Oliver</cp:lastModifiedBy>
  <cp:revision>6</cp:revision>
  <cp:lastPrinted>2011-10-28T11:01:00Z</cp:lastPrinted>
  <dcterms:created xsi:type="dcterms:W3CDTF">2022-08-28T08:06:00Z</dcterms:created>
  <dcterms:modified xsi:type="dcterms:W3CDTF">2022-08-28T08:39:00Z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